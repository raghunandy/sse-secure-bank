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C8E" w:rsidRDefault="00085BD5">
      <w:pPr>
        <w:pStyle w:val="Title"/>
      </w:pPr>
      <w:r>
        <w:t>Secure Bank Pilot Project- Secure Software Engineering</w:t>
      </w:r>
    </w:p>
    <w:p w:rsidR="00682C8E" w:rsidRDefault="008F5C3B">
      <w:pPr>
        <w:pStyle w:val="Heading1"/>
      </w:pPr>
      <w:bookmarkStart w:id="0" w:name="_Toc418468430"/>
      <w:r>
        <w:t>Secure Coding – Project Cover</w:t>
      </w:r>
      <w:bookmarkEnd w:id="0"/>
      <w:r>
        <w:t xml:space="preserve"> </w:t>
      </w:r>
    </w:p>
    <w:p w:rsidR="00682C8E" w:rsidRDefault="00682C8E"/>
    <w:sdt>
      <w:sdtPr>
        <w:id w:val="15102484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17"/>
          <w:szCs w:val="17"/>
          <w:lang w:eastAsia="ja-JP"/>
        </w:rPr>
      </w:sdtEndPr>
      <w:sdtContent>
        <w:p w:rsidR="001C3DE4" w:rsidRDefault="001C3DE4">
          <w:pPr>
            <w:pStyle w:val="TOCHeading"/>
          </w:pPr>
          <w:r>
            <w:t>Contents</w:t>
          </w:r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68430" w:history="1">
            <w:r w:rsidRPr="00CF5616">
              <w:rPr>
                <w:rStyle w:val="Hyperlink"/>
                <w:noProof/>
              </w:rPr>
              <w:t>Secure Coding – Project Cover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8468431" w:history="1">
            <w:r w:rsidRPr="00CF561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CF5616">
              <w:rPr>
                <w:rStyle w:val="Hyperlink"/>
                <w:noProof/>
              </w:rPr>
              <w:t>Login/Logout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8468432" w:history="1">
            <w:r w:rsidRPr="00CF561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CF5616">
              <w:rPr>
                <w:rStyle w:val="Hyperlink"/>
                <w:noProof/>
              </w:rPr>
              <w:t>Password - 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468433" w:history="1">
            <w:r w:rsidRPr="00CF5616">
              <w:rPr>
                <w:rStyle w:val="Hyperlink"/>
                <w:noProof/>
              </w:rPr>
              <w:t>3. Session Invalidate - 5 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468434" w:history="1">
            <w:r w:rsidRPr="00CF5616">
              <w:rPr>
                <w:rStyle w:val="Hyperlink"/>
                <w:noProof/>
              </w:rPr>
              <w:t>4. Fund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468435" w:history="1">
            <w:r w:rsidRPr="00CF5616">
              <w:rPr>
                <w:rStyle w:val="Hyperlink"/>
                <w:noProof/>
              </w:rPr>
              <w:t>5. OTP - Password Reset – Email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468436" w:history="1">
            <w:r w:rsidRPr="00CF5616">
              <w:rPr>
                <w:rStyle w:val="Hyperlink"/>
                <w:noProof/>
              </w:rPr>
              <w:t>6. Secure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468437" w:history="1">
            <w:r w:rsidRPr="00CF5616">
              <w:rPr>
                <w:rStyle w:val="Hyperlink"/>
                <w:noProof/>
              </w:rPr>
              <w:t>7.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18468438" w:history="1">
            <w:r w:rsidRPr="00CF5616">
              <w:rPr>
                <w:rStyle w:val="Hyperlink"/>
                <w:noProof/>
              </w:rPr>
              <w:t>8. DB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r>
            <w:rPr>
              <w:b/>
              <w:bCs/>
              <w:noProof/>
            </w:rPr>
            <w:fldChar w:fldCharType="end"/>
          </w:r>
        </w:p>
      </w:sdtContent>
    </w:sdt>
    <w:p w:rsidR="001C3DE4" w:rsidRDefault="001C3DE4"/>
    <w:p w:rsidR="00713E72" w:rsidRDefault="00713E72" w:rsidP="00170C65">
      <w:pPr>
        <w:pStyle w:val="Heading1"/>
        <w:numPr>
          <w:ilvl w:val="0"/>
          <w:numId w:val="3"/>
        </w:numPr>
      </w:pPr>
      <w:bookmarkStart w:id="1" w:name="_Toc418468431"/>
      <w:r>
        <w:t>Login/Logout</w:t>
      </w:r>
      <w:bookmarkEnd w:id="1"/>
    </w:p>
    <w:p w:rsidR="00170C65" w:rsidRDefault="00170C65" w:rsidP="00170C65"/>
    <w:p w:rsidR="00F67AFF" w:rsidRDefault="00A47329" w:rsidP="00F67AFF">
      <w:pPr>
        <w:keepNext/>
      </w:pPr>
      <w:r>
        <w:rPr>
          <w:noProof/>
          <w:lang w:eastAsia="en-US"/>
        </w:rPr>
        <w:drawing>
          <wp:inline distT="0" distB="0" distL="0" distR="0" wp14:anchorId="057C859A" wp14:editId="151E1547">
            <wp:extent cx="2398816" cy="106877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00" b="28041"/>
                    <a:stretch/>
                  </pic:blipFill>
                  <pic:spPr bwMode="auto">
                    <a:xfrm>
                      <a:off x="0" y="0"/>
                      <a:ext cx="2403645" cy="10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329" w:rsidRDefault="00F67AFF" w:rsidP="00F67AFF">
      <w:pPr>
        <w:pStyle w:val="NoSpaci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13F3">
        <w:rPr>
          <w:noProof/>
        </w:rPr>
        <w:t>1</w:t>
      </w:r>
      <w:r>
        <w:fldChar w:fldCharType="end"/>
      </w:r>
      <w:r>
        <w:t>: Account Login Page (</w:t>
      </w:r>
      <w:r w:rsidRPr="00F67AFF">
        <w:t>LoginPage</w:t>
      </w:r>
      <w:r>
        <w:t>.xhtml)</w:t>
      </w:r>
    </w:p>
    <w:p w:rsidR="007A6198" w:rsidRDefault="007A6198" w:rsidP="00F67AFF">
      <w:pPr>
        <w:pStyle w:val="NoSpacing"/>
      </w:pPr>
    </w:p>
    <w:p w:rsidR="007A6198" w:rsidRDefault="007A6198" w:rsidP="00F67AFF">
      <w:pPr>
        <w:pStyle w:val="NoSpacing"/>
      </w:pPr>
    </w:p>
    <w:p w:rsidR="007A6198" w:rsidRDefault="000F53AD" w:rsidP="00E45CDC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7C4ACDF6" wp14:editId="5CCC4928">
            <wp:extent cx="3129148" cy="116039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98" w:rsidRDefault="007A6198" w:rsidP="00E45CDC">
      <w:pPr>
        <w:keepNext/>
      </w:pPr>
    </w:p>
    <w:p w:rsidR="00864D0A" w:rsidRDefault="00E45CDC" w:rsidP="00E45CDC">
      <w:pPr>
        <w:pStyle w:val="NoSpaci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13F3">
        <w:rPr>
          <w:noProof/>
        </w:rPr>
        <w:t>2</w:t>
      </w:r>
      <w:r>
        <w:fldChar w:fldCharType="end"/>
      </w:r>
      <w:r>
        <w:t xml:space="preserve">: </w:t>
      </w:r>
      <w:r w:rsidR="000E647F">
        <w:t xml:space="preserve">Validate User Credentials - </w:t>
      </w:r>
      <w:r w:rsidRPr="00DB6385">
        <w:t>UserAccountBusinessBean</w:t>
      </w:r>
      <w:r>
        <w:t>.java</w:t>
      </w:r>
    </w:p>
    <w:p w:rsidR="00753474" w:rsidRDefault="00753474" w:rsidP="00170C65"/>
    <w:p w:rsidR="00170C65" w:rsidRDefault="00753474" w:rsidP="00170C65">
      <w:r>
        <w:rPr>
          <w:noProof/>
          <w:lang w:eastAsia="en-US"/>
        </w:rPr>
        <w:drawing>
          <wp:inline distT="0" distB="0" distL="0" distR="0" wp14:anchorId="68E83196" wp14:editId="2EC33D22">
            <wp:extent cx="3782291" cy="7594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407" r="36281" b="59847"/>
                    <a:stretch/>
                  </pic:blipFill>
                  <pic:spPr bwMode="auto">
                    <a:xfrm>
                      <a:off x="0" y="0"/>
                      <a:ext cx="3787221" cy="7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74" w:rsidRPr="00170C65" w:rsidRDefault="00753474" w:rsidP="00170C65">
      <w:r>
        <w:rPr>
          <w:noProof/>
          <w:lang w:eastAsia="en-US"/>
        </w:rPr>
        <w:drawing>
          <wp:inline distT="0" distB="0" distL="0" distR="0" wp14:anchorId="23F266BC" wp14:editId="1123AF41">
            <wp:extent cx="3901044" cy="624334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437" cy="6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2" w:rsidRDefault="00713E72" w:rsidP="00864D0A">
      <w:pPr>
        <w:pStyle w:val="Heading1"/>
        <w:numPr>
          <w:ilvl w:val="0"/>
          <w:numId w:val="3"/>
        </w:numPr>
      </w:pPr>
      <w:bookmarkStart w:id="2" w:name="_Toc418468432"/>
      <w:r>
        <w:t>Password - MD5</w:t>
      </w:r>
      <w:bookmarkEnd w:id="2"/>
    </w:p>
    <w:p w:rsidR="00F61FFE" w:rsidRDefault="000F53AD" w:rsidP="00F61FFE">
      <w:pPr>
        <w:keepNext/>
      </w:pPr>
      <w:r>
        <w:rPr>
          <w:noProof/>
          <w:lang w:eastAsia="en-US"/>
        </w:rPr>
        <w:drawing>
          <wp:inline distT="0" distB="0" distL="0" distR="0" wp14:anchorId="0FBF7717" wp14:editId="3F48621B">
            <wp:extent cx="3129148" cy="11603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A" w:rsidRDefault="00F61FFE" w:rsidP="00F61FFE">
      <w:pPr>
        <w:pStyle w:val="NoSpaci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13F3">
        <w:rPr>
          <w:noProof/>
        </w:rPr>
        <w:t>3</w:t>
      </w:r>
      <w:r>
        <w:fldChar w:fldCharType="end"/>
      </w:r>
      <w:r w:rsidRPr="005900F2">
        <w:t>: Validate User Credentials - UserAccountBusinessBean.java</w:t>
      </w:r>
    </w:p>
    <w:p w:rsidR="00F61FFE" w:rsidRDefault="00F67F25" w:rsidP="00F61FFE">
      <w:pPr>
        <w:keepNext/>
      </w:pPr>
      <w:r>
        <w:rPr>
          <w:noProof/>
          <w:lang w:eastAsia="en-US"/>
        </w:rPr>
        <w:drawing>
          <wp:inline distT="0" distB="0" distL="0" distR="0" wp14:anchorId="4C0600D9" wp14:editId="1D5B6B7C">
            <wp:extent cx="3099460" cy="61658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813" cy="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AD" w:rsidRPr="00864D0A" w:rsidRDefault="00F61FFE" w:rsidP="00F61FFE">
      <w:pPr>
        <w:pStyle w:val="NoSpaci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13F3">
        <w:rPr>
          <w:noProof/>
        </w:rPr>
        <w:t>4</w:t>
      </w:r>
      <w:r>
        <w:fldChar w:fldCharType="end"/>
      </w:r>
      <w:r>
        <w:t xml:space="preserve">:Set Md5 Password Logic - </w:t>
      </w:r>
      <w:r w:rsidRPr="00E72FBD">
        <w:t>ResetPasswordUIBean</w:t>
      </w:r>
      <w:r>
        <w:t>.java</w:t>
      </w:r>
    </w:p>
    <w:p w:rsidR="00713E72" w:rsidRDefault="00713E72" w:rsidP="00170C65">
      <w:pPr>
        <w:pStyle w:val="Heading1"/>
      </w:pPr>
      <w:r>
        <w:t xml:space="preserve">3. </w:t>
      </w:r>
      <w:bookmarkStart w:id="3" w:name="_Toc418468433"/>
      <w:r>
        <w:t>Session Invalidate - 5 min</w:t>
      </w:r>
      <w:bookmarkEnd w:id="3"/>
      <w:r w:rsidR="00A35CD2">
        <w:t xml:space="preserve"> (Configurable)</w:t>
      </w:r>
    </w:p>
    <w:p w:rsidR="00A913F3" w:rsidRDefault="00184FEC" w:rsidP="00A913F3">
      <w:pPr>
        <w:keepNext/>
      </w:pPr>
      <w:r>
        <w:rPr>
          <w:noProof/>
          <w:lang w:eastAsia="en-US"/>
        </w:rPr>
        <w:drawing>
          <wp:inline distT="0" distB="0" distL="0" distR="0" wp14:anchorId="74BD0706" wp14:editId="12C377E7">
            <wp:extent cx="2476005" cy="50026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1790" cy="5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C" w:rsidRDefault="00A913F3" w:rsidP="00A913F3">
      <w:pPr>
        <w:pStyle w:val="NoSpacing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web.xml</w:t>
      </w:r>
    </w:p>
    <w:p w:rsidR="00210BD3" w:rsidRPr="00184FEC" w:rsidRDefault="00210BD3" w:rsidP="00184FEC"/>
    <w:p w:rsidR="00713E72" w:rsidRDefault="00713E72" w:rsidP="00DA580E">
      <w:pPr>
        <w:pStyle w:val="Heading1"/>
        <w:numPr>
          <w:ilvl w:val="0"/>
          <w:numId w:val="3"/>
        </w:numPr>
      </w:pPr>
      <w:bookmarkStart w:id="4" w:name="_Toc418468434"/>
      <w:r>
        <w:lastRenderedPageBreak/>
        <w:t>Fund Transfer</w:t>
      </w:r>
      <w:bookmarkEnd w:id="4"/>
    </w:p>
    <w:p w:rsidR="00DA580E" w:rsidRDefault="001C2187" w:rsidP="00C7016C">
      <w:r>
        <w:rPr>
          <w:noProof/>
          <w:lang w:eastAsia="en-US"/>
        </w:rPr>
        <w:drawing>
          <wp:inline distT="0" distB="0" distL="0" distR="0" wp14:anchorId="2623701F" wp14:editId="087043A1">
            <wp:extent cx="2559132" cy="132679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626" cy="13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7" w:rsidRDefault="002436EC" w:rsidP="00C7016C">
      <w:r>
        <w:rPr>
          <w:noProof/>
          <w:lang w:eastAsia="en-US"/>
        </w:rPr>
        <w:drawing>
          <wp:inline distT="0" distB="0" distL="0" distR="0" wp14:anchorId="1436E5FD" wp14:editId="1B20DF56">
            <wp:extent cx="2707574" cy="744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639" cy="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EC" w:rsidRPr="00DA580E" w:rsidRDefault="00D42DA6" w:rsidP="00C7016C">
      <w:r>
        <w:rPr>
          <w:noProof/>
          <w:lang w:eastAsia="en-US"/>
        </w:rPr>
        <w:drawing>
          <wp:inline distT="0" distB="0" distL="0" distR="0" wp14:anchorId="5B41ACD0" wp14:editId="0126FD6B">
            <wp:extent cx="4238371" cy="19950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400" t="10301" b="5682"/>
                    <a:stretch/>
                  </pic:blipFill>
                  <pic:spPr bwMode="auto">
                    <a:xfrm>
                      <a:off x="0" y="0"/>
                      <a:ext cx="4241709" cy="19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E72" w:rsidRDefault="00713E72" w:rsidP="00526B15">
      <w:pPr>
        <w:pStyle w:val="Heading1"/>
        <w:numPr>
          <w:ilvl w:val="0"/>
          <w:numId w:val="3"/>
        </w:numPr>
      </w:pPr>
      <w:bookmarkStart w:id="5" w:name="_Toc418468435"/>
      <w:r>
        <w:t xml:space="preserve">OTP - </w:t>
      </w:r>
      <w:r>
        <w:t>Password</w:t>
      </w:r>
      <w:r>
        <w:t xml:space="preserve"> Reset</w:t>
      </w:r>
      <w:r>
        <w:t xml:space="preserve"> – Email Generation</w:t>
      </w:r>
      <w:bookmarkEnd w:id="5"/>
      <w:r>
        <w:t xml:space="preserve"> </w:t>
      </w:r>
    </w:p>
    <w:p w:rsidR="00526B15" w:rsidRDefault="00526B15" w:rsidP="00526B15"/>
    <w:p w:rsidR="00526B15" w:rsidRDefault="00521D0C" w:rsidP="00526B15">
      <w:r>
        <w:rPr>
          <w:noProof/>
          <w:lang w:eastAsia="en-US"/>
        </w:rPr>
        <w:drawing>
          <wp:inline distT="0" distB="0" distL="0" distR="0" wp14:anchorId="0AA0BB79" wp14:editId="0C036559">
            <wp:extent cx="3877294" cy="16697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E0" w:rsidRDefault="000756E0" w:rsidP="00526B15"/>
    <w:p w:rsidR="00521D0C" w:rsidRDefault="001F661C" w:rsidP="00526B15">
      <w:r>
        <w:rPr>
          <w:noProof/>
          <w:lang w:eastAsia="en-US"/>
        </w:rPr>
        <w:lastRenderedPageBreak/>
        <w:drawing>
          <wp:inline distT="0" distB="0" distL="0" distR="0" wp14:anchorId="4FEE3650" wp14:editId="00A68D7B">
            <wp:extent cx="3010395" cy="197701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562" cy="19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E0">
        <w:rPr>
          <w:noProof/>
          <w:lang w:eastAsia="en-US"/>
        </w:rPr>
        <w:drawing>
          <wp:inline distT="0" distB="0" distL="0" distR="0" wp14:anchorId="67C687F2" wp14:editId="465A4513">
            <wp:extent cx="5658592" cy="26956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795" b="19369"/>
                    <a:stretch/>
                  </pic:blipFill>
                  <pic:spPr bwMode="auto">
                    <a:xfrm>
                      <a:off x="0" y="0"/>
                      <a:ext cx="5658592" cy="26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C2" w:rsidRDefault="00BC39C2" w:rsidP="00526B15">
      <w:pPr>
        <w:rPr>
          <w:noProof/>
          <w:lang w:eastAsia="en-US"/>
        </w:rPr>
      </w:pPr>
    </w:p>
    <w:p w:rsidR="000756E0" w:rsidRDefault="000756E0" w:rsidP="00526B15">
      <w:r>
        <w:rPr>
          <w:noProof/>
          <w:lang w:eastAsia="en-US"/>
        </w:rPr>
        <w:lastRenderedPageBreak/>
        <w:drawing>
          <wp:inline distT="0" distB="0" distL="0" distR="0" wp14:anchorId="386475D9" wp14:editId="2EF9F08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2" w:rsidRDefault="00BC39C2" w:rsidP="00526B15">
      <w:r>
        <w:rPr>
          <w:noProof/>
          <w:lang w:eastAsia="en-US"/>
        </w:rPr>
        <w:drawing>
          <wp:inline distT="0" distB="0" distL="0" distR="0" wp14:anchorId="79C34DD5" wp14:editId="77C4094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0" w:rsidRDefault="008C50E0" w:rsidP="00526B15"/>
    <w:p w:rsidR="000756E0" w:rsidRPr="00526B15" w:rsidRDefault="000756E0" w:rsidP="00526B15"/>
    <w:p w:rsidR="00713E72" w:rsidRDefault="00713E72" w:rsidP="00A35B12">
      <w:pPr>
        <w:pStyle w:val="Heading1"/>
        <w:numPr>
          <w:ilvl w:val="0"/>
          <w:numId w:val="3"/>
        </w:numPr>
      </w:pPr>
      <w:bookmarkStart w:id="6" w:name="_Toc418468436"/>
      <w:r>
        <w:lastRenderedPageBreak/>
        <w:t>Secure Questions</w:t>
      </w:r>
      <w:bookmarkEnd w:id="6"/>
    </w:p>
    <w:p w:rsidR="00A35B12" w:rsidRDefault="00A35B12" w:rsidP="00A35B12">
      <w:r>
        <w:rPr>
          <w:noProof/>
          <w:lang w:eastAsia="en-US"/>
        </w:rPr>
        <w:drawing>
          <wp:inline distT="0" distB="0" distL="0" distR="0" wp14:anchorId="6AB77633" wp14:editId="1B3E7AA4">
            <wp:extent cx="3877294" cy="166978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89D" w:rsidRPr="00A35B12" w:rsidRDefault="00E8189D" w:rsidP="00A35B12">
      <w:bookmarkStart w:id="7" w:name="_GoBack"/>
      <w:bookmarkEnd w:id="7"/>
    </w:p>
    <w:p w:rsidR="00713E72" w:rsidRDefault="00713E72" w:rsidP="00A35B12">
      <w:pPr>
        <w:pStyle w:val="Heading1"/>
        <w:numPr>
          <w:ilvl w:val="0"/>
          <w:numId w:val="3"/>
        </w:numPr>
      </w:pPr>
      <w:bookmarkStart w:id="8" w:name="_Toc418468437"/>
      <w:r>
        <w:t>Models</w:t>
      </w:r>
      <w:bookmarkEnd w:id="8"/>
    </w:p>
    <w:p w:rsidR="00A35B12" w:rsidRDefault="00A35B12" w:rsidP="00A35B12"/>
    <w:p w:rsidR="00A35B12" w:rsidRPr="00A35B12" w:rsidRDefault="00A35B12" w:rsidP="00A35B12">
      <w:r>
        <w:rPr>
          <w:noProof/>
          <w:lang w:eastAsia="en-US"/>
        </w:rPr>
        <w:drawing>
          <wp:inline distT="0" distB="0" distL="0" distR="0" wp14:anchorId="21A09120" wp14:editId="46B6B92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2" w:rsidRDefault="00713E72" w:rsidP="00170C65">
      <w:pPr>
        <w:pStyle w:val="Heading1"/>
      </w:pPr>
      <w:bookmarkStart w:id="9" w:name="_Toc418468438"/>
      <w:r>
        <w:lastRenderedPageBreak/>
        <w:t>8. DB Design</w:t>
      </w:r>
      <w:bookmarkEnd w:id="9"/>
    </w:p>
    <w:p w:rsidR="00713E72" w:rsidRDefault="00A35B12">
      <w:r>
        <w:rPr>
          <w:noProof/>
          <w:lang w:eastAsia="en-US"/>
        </w:rPr>
        <w:drawing>
          <wp:inline distT="0" distB="0" distL="0" distR="0" wp14:anchorId="51DE90A5" wp14:editId="3DE81D8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E7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E5F01"/>
    <w:multiLevelType w:val="hybridMultilevel"/>
    <w:tmpl w:val="7C567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BD5"/>
    <w:rsid w:val="00062642"/>
    <w:rsid w:val="000756E0"/>
    <w:rsid w:val="00085BD5"/>
    <w:rsid w:val="000E4EA7"/>
    <w:rsid w:val="000E647F"/>
    <w:rsid w:val="000F53AD"/>
    <w:rsid w:val="00170C65"/>
    <w:rsid w:val="00184FEC"/>
    <w:rsid w:val="001C2187"/>
    <w:rsid w:val="001C3DE4"/>
    <w:rsid w:val="001F661C"/>
    <w:rsid w:val="00210BD3"/>
    <w:rsid w:val="002436EC"/>
    <w:rsid w:val="00397141"/>
    <w:rsid w:val="00481953"/>
    <w:rsid w:val="00521D0C"/>
    <w:rsid w:val="00526B15"/>
    <w:rsid w:val="005E1F7C"/>
    <w:rsid w:val="00682C8E"/>
    <w:rsid w:val="00713E72"/>
    <w:rsid w:val="00753474"/>
    <w:rsid w:val="007A6198"/>
    <w:rsid w:val="00864D0A"/>
    <w:rsid w:val="008B0F93"/>
    <w:rsid w:val="008C50E0"/>
    <w:rsid w:val="008F5C3B"/>
    <w:rsid w:val="00A35B12"/>
    <w:rsid w:val="00A35CD2"/>
    <w:rsid w:val="00A47329"/>
    <w:rsid w:val="00A913F3"/>
    <w:rsid w:val="00BC39C2"/>
    <w:rsid w:val="00C41FD6"/>
    <w:rsid w:val="00C7016C"/>
    <w:rsid w:val="00D42DA6"/>
    <w:rsid w:val="00DA580E"/>
    <w:rsid w:val="00DE7067"/>
    <w:rsid w:val="00E45CDC"/>
    <w:rsid w:val="00E8189D"/>
    <w:rsid w:val="00ED5934"/>
    <w:rsid w:val="00F61FFE"/>
    <w:rsid w:val="00F67AFF"/>
    <w:rsid w:val="00F6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3333C-D21F-4934-A41D-6E4411BE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Emphasis">
    <w:name w:val="Emphasis"/>
    <w:basedOn w:val="DefaultParagraphFont"/>
    <w:uiPriority w:val="20"/>
    <w:qFormat/>
    <w:rPr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B01513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DefaultParagraphFont"/>
    <w:uiPriority w:val="99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C3DE4"/>
    <w:pPr>
      <w:spacing w:before="240" w:after="0" w:line="259" w:lineRule="auto"/>
      <w:outlineLvl w:val="9"/>
    </w:pPr>
    <w:rPr>
      <w:color w:val="830F0E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C3DE4"/>
    <w:pPr>
      <w:spacing w:after="100"/>
    </w:pPr>
  </w:style>
  <w:style w:type="table" w:styleId="TableGrid">
    <w:name w:val="Table Grid"/>
    <w:basedOn w:val="TableNormal"/>
    <w:uiPriority w:val="39"/>
    <w:rsid w:val="000E4E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ghunath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4E2369-65B2-4553-A482-430F13C7F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113</TotalTime>
  <Pages>7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Raghunath</dc:creator>
  <cp:keywords/>
  <cp:lastModifiedBy>Raghu N</cp:lastModifiedBy>
  <cp:revision>40</cp:revision>
  <dcterms:created xsi:type="dcterms:W3CDTF">2015-05-04T04:39:00Z</dcterms:created>
  <dcterms:modified xsi:type="dcterms:W3CDTF">2015-05-04T08:16:00Z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