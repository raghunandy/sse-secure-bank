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2C8E" w:rsidRPr="004F361E" w:rsidRDefault="00085BD5">
      <w:pPr>
        <w:pStyle w:val="Title"/>
        <w:rPr>
          <w:sz w:val="72"/>
        </w:rPr>
      </w:pPr>
      <w:bookmarkStart w:id="0" w:name="_Toc418589437"/>
      <w:r w:rsidRPr="004F361E">
        <w:rPr>
          <w:sz w:val="72"/>
        </w:rPr>
        <w:t>Secure Bank Pilot Project- Secure Software Engineering</w:t>
      </w:r>
      <w:bookmarkEnd w:id="0"/>
    </w:p>
    <w:p w:rsidR="00682C8E" w:rsidRDefault="008F5C3B">
      <w:pPr>
        <w:pStyle w:val="Heading1"/>
      </w:pPr>
      <w:bookmarkStart w:id="1" w:name="_Toc418589438"/>
      <w:r>
        <w:t>Secure Coding – Project Cover</w:t>
      </w:r>
      <w:bookmarkEnd w:id="1"/>
      <w:r>
        <w:t xml:space="preserve"> </w:t>
      </w:r>
    </w:p>
    <w:p w:rsidR="00682C8E" w:rsidRDefault="00682C8E"/>
    <w:sdt>
      <w:sdtPr>
        <w:rPr>
          <w:rFonts w:asciiTheme="minorHAnsi" w:eastAsiaTheme="minorEastAsia" w:hAnsiTheme="minorHAnsi" w:cstheme="minorBidi"/>
          <w:b w:val="0"/>
          <w:bCs w:val="0"/>
          <w:kern w:val="0"/>
          <w:sz w:val="17"/>
          <w:szCs w:val="17"/>
        </w:rPr>
        <w:id w:val="1510248423"/>
        <w:docPartObj>
          <w:docPartGallery w:val="Table of Contents"/>
          <w:docPartUnique/>
        </w:docPartObj>
      </w:sdtPr>
      <w:sdtEndPr>
        <w:rPr>
          <w:rFonts w:cs="Times New Roman"/>
          <w:noProof/>
          <w:sz w:val="24"/>
          <w:szCs w:val="24"/>
        </w:rPr>
      </w:sdtEndPr>
      <w:sdtContent>
        <w:p w:rsidR="001C3DE4" w:rsidRDefault="001C3DE4">
          <w:pPr>
            <w:pStyle w:val="TOCHeading"/>
          </w:pPr>
          <w:r>
            <w:t>Contents</w:t>
          </w:r>
        </w:p>
        <w:bookmarkStart w:id="2" w:name="_GoBack"/>
        <w:bookmarkEnd w:id="2"/>
        <w:p w:rsidR="002B1DB8" w:rsidRDefault="001C3DE4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589437" w:history="1">
            <w:r w:rsidR="002B1DB8" w:rsidRPr="00DE114E">
              <w:rPr>
                <w:rStyle w:val="Hyperlink"/>
                <w:noProof/>
              </w:rPr>
              <w:t>Secure Bank Pilot Project- Secure Software Engineering</w:t>
            </w:r>
            <w:r w:rsidR="002B1DB8">
              <w:rPr>
                <w:noProof/>
                <w:webHidden/>
              </w:rPr>
              <w:tab/>
            </w:r>
            <w:r w:rsidR="002B1DB8">
              <w:rPr>
                <w:noProof/>
                <w:webHidden/>
              </w:rPr>
              <w:fldChar w:fldCharType="begin"/>
            </w:r>
            <w:r w:rsidR="002B1DB8">
              <w:rPr>
                <w:noProof/>
                <w:webHidden/>
              </w:rPr>
              <w:instrText xml:space="preserve"> PAGEREF _Toc418589437 \h </w:instrText>
            </w:r>
            <w:r w:rsidR="002B1DB8">
              <w:rPr>
                <w:noProof/>
                <w:webHidden/>
              </w:rPr>
            </w:r>
            <w:r w:rsidR="002B1DB8">
              <w:rPr>
                <w:noProof/>
                <w:webHidden/>
              </w:rPr>
              <w:fldChar w:fldCharType="separate"/>
            </w:r>
            <w:r w:rsidR="002B1DB8">
              <w:rPr>
                <w:noProof/>
                <w:webHidden/>
              </w:rPr>
              <w:t>1</w:t>
            </w:r>
            <w:r w:rsidR="002B1DB8"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38" w:history="1">
            <w:r w:rsidRPr="00DE114E">
              <w:rPr>
                <w:rStyle w:val="Hyperlink"/>
                <w:noProof/>
              </w:rPr>
              <w:t>Secure Coding – Project Cover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39" w:history="1">
            <w:r w:rsidRPr="00DE114E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0" w:history="1">
            <w:r w:rsidRPr="00DE114E">
              <w:rPr>
                <w:rStyle w:val="Hyperlink"/>
                <w:noProof/>
              </w:rPr>
              <w:t>1.1.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Project Structure: Web Layer - Web Models –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1" w:history="1">
            <w:r w:rsidRPr="00DE114E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Project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2" w:history="1">
            <w:r w:rsidRPr="00DE114E">
              <w:rPr>
                <w:rStyle w:val="Hyperlink"/>
                <w:noProof/>
              </w:rPr>
              <w:t>2.1.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2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3" w:history="1">
            <w:r w:rsidRPr="00DE114E">
              <w:rPr>
                <w:rStyle w:val="Hyperlink"/>
                <w:noProof/>
              </w:rPr>
              <w:t>2.2.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Setup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4" w:history="1">
            <w:r w:rsidRPr="00DE114E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DB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5" w:history="1">
            <w:r w:rsidRPr="00DE114E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Login/Logout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6" w:history="1">
            <w:r w:rsidRPr="00DE114E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Password - MD5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7" w:history="1">
            <w:r w:rsidRPr="00DE114E">
              <w:rPr>
                <w:rStyle w:val="Hyperlink"/>
                <w:noProof/>
              </w:rPr>
              <w:t>6.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Session Invalidate - 5 min (Configurable)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8" w:history="1">
            <w:r w:rsidRPr="00DE114E">
              <w:rPr>
                <w:rStyle w:val="Hyperlink"/>
                <w:noProof/>
              </w:rPr>
              <w:t>7.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Fund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49" w:history="1">
            <w:r w:rsidRPr="00DE114E">
              <w:rPr>
                <w:rStyle w:val="Hyperlink"/>
                <w:noProof/>
              </w:rPr>
              <w:t>8.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OTP - Password Reset – Email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50" w:history="1">
            <w:r w:rsidRPr="00DE114E">
              <w:rPr>
                <w:rStyle w:val="Hyperlink"/>
                <w:noProof/>
              </w:rPr>
              <w:t>9.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Secure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1DB8" w:rsidRDefault="002B1DB8">
          <w:pPr>
            <w:pStyle w:val="TOC1"/>
            <w:tabs>
              <w:tab w:val="left" w:pos="660"/>
              <w:tab w:val="right" w:leader="dot" w:pos="9350"/>
            </w:tabs>
            <w:rPr>
              <w:rFonts w:cstheme="minorBidi"/>
              <w:noProof/>
              <w:sz w:val="22"/>
              <w:szCs w:val="22"/>
              <w:lang w:eastAsia="en-US"/>
            </w:rPr>
          </w:pPr>
          <w:hyperlink w:anchor="_Toc418589451" w:history="1">
            <w:r w:rsidRPr="00DE114E">
              <w:rPr>
                <w:rStyle w:val="Hyperlink"/>
                <w:noProof/>
              </w:rPr>
              <w:t>10.</w:t>
            </w:r>
            <w:r>
              <w:rPr>
                <w:rFonts w:cstheme="minorBidi"/>
                <w:noProof/>
                <w:sz w:val="22"/>
                <w:szCs w:val="22"/>
                <w:lang w:eastAsia="en-US"/>
              </w:rPr>
              <w:tab/>
            </w:r>
            <w:r w:rsidRPr="00DE114E">
              <w:rPr>
                <w:rStyle w:val="Hyperlink"/>
                <w:noProof/>
              </w:rPr>
              <w:t>Database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_Toc418589451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3DE4" w:rsidRDefault="001C3DE4">
          <w:r>
            <w:rPr>
              <w:b/>
              <w:bCs/>
              <w:noProof/>
            </w:rPr>
            <w:fldChar w:fldCharType="end"/>
          </w:r>
        </w:p>
      </w:sdtContent>
    </w:sdt>
    <w:p w:rsidR="001C3DE4" w:rsidRDefault="001C3DE4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71546E" w:rsidRDefault="0071546E"/>
    <w:p w:rsidR="00CD7249" w:rsidRDefault="00CD7249" w:rsidP="00CD7249">
      <w:pPr>
        <w:pStyle w:val="Heading1"/>
        <w:numPr>
          <w:ilvl w:val="0"/>
          <w:numId w:val="3"/>
        </w:numPr>
      </w:pPr>
      <w:bookmarkStart w:id="3" w:name="_Toc418589439"/>
      <w:r>
        <w:t>Architecture Diagram</w:t>
      </w:r>
      <w:bookmarkEnd w:id="3"/>
    </w:p>
    <w:p w:rsidR="00CD7249" w:rsidRDefault="00487E8B" w:rsidP="00CD7249">
      <w:r>
        <w:rPr>
          <w:noProof/>
          <w:lang w:eastAsia="en-US"/>
        </w:rPr>
        <w:drawing>
          <wp:inline distT="0" distB="0" distL="0" distR="0" wp14:anchorId="37B0869F" wp14:editId="51D061E8">
            <wp:extent cx="5942683" cy="2663687"/>
            <wp:effectExtent l="0" t="0" r="127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270" b="6045"/>
                    <a:stretch/>
                  </pic:blipFill>
                  <pic:spPr bwMode="auto">
                    <a:xfrm>
                      <a:off x="0" y="0"/>
                      <a:ext cx="5943600" cy="266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6A3" w:rsidRDefault="00AC56A3" w:rsidP="00CD7249"/>
    <w:p w:rsidR="0050655A" w:rsidRDefault="001033ED" w:rsidP="0037385C">
      <w:pPr>
        <w:pStyle w:val="Heading2"/>
        <w:numPr>
          <w:ilvl w:val="1"/>
          <w:numId w:val="3"/>
        </w:numPr>
      </w:pPr>
      <w:r>
        <w:t xml:space="preserve"> </w:t>
      </w:r>
      <w:bookmarkStart w:id="4" w:name="_Toc418589440"/>
      <w:r w:rsidR="00C44F9E">
        <w:t xml:space="preserve">Project </w:t>
      </w:r>
      <w:r w:rsidR="001358E3">
        <w:t>Structure:</w:t>
      </w:r>
      <w:r w:rsidR="00C44F9E">
        <w:t xml:space="preserve"> </w:t>
      </w:r>
      <w:r w:rsidR="0037385C">
        <w:t>Web Layer</w:t>
      </w:r>
      <w:r w:rsidR="0037385C">
        <w:tab/>
      </w:r>
      <w:r>
        <w:t xml:space="preserve">- Web Models </w:t>
      </w:r>
      <w:r w:rsidR="005964B0">
        <w:t>–</w:t>
      </w:r>
      <w:r>
        <w:t xml:space="preserve"> Business</w:t>
      </w:r>
      <w:bookmarkEnd w:id="4"/>
    </w:p>
    <w:p w:rsidR="002C378D" w:rsidRPr="002C378D" w:rsidRDefault="002C378D" w:rsidP="002C378D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2452F" w:rsidTr="0002452F">
        <w:tc>
          <w:tcPr>
            <w:tcW w:w="4675" w:type="dxa"/>
          </w:tcPr>
          <w:p w:rsidR="0002452F" w:rsidRDefault="0002452F" w:rsidP="0002452F">
            <w:pPr>
              <w:keepNext/>
            </w:pPr>
            <w:r>
              <w:rPr>
                <w:noProof/>
                <w:lang w:eastAsia="en-US"/>
              </w:rPr>
              <w:lastRenderedPageBreak/>
              <w:drawing>
                <wp:inline distT="0" distB="0" distL="0" distR="0" wp14:anchorId="2E685FC6" wp14:editId="752F07DE">
                  <wp:extent cx="1641543" cy="317002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010" cy="3215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52F" w:rsidRDefault="0002452F" w:rsidP="0002452F">
            <w:pPr>
              <w:pStyle w:val="Caption"/>
            </w:pPr>
            <w:r>
              <w:t xml:space="preserve">Figure </w:t>
            </w:r>
            <w:fldSimple w:instr=" SEQ Figure \* ARABIC ">
              <w:r w:rsidR="00161C9B">
                <w:rPr>
                  <w:noProof/>
                </w:rPr>
                <w:t>1</w:t>
              </w:r>
            </w:fldSimple>
            <w:r>
              <w:t>:</w:t>
            </w:r>
            <w:r w:rsidRPr="00B57647">
              <w:t xml:space="preserve"> VIEW LOGIC</w:t>
            </w:r>
          </w:p>
        </w:tc>
        <w:tc>
          <w:tcPr>
            <w:tcW w:w="4675" w:type="dxa"/>
          </w:tcPr>
          <w:p w:rsidR="00100951" w:rsidRDefault="00100951" w:rsidP="00100951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56C11DE0" wp14:editId="49A403A6">
                  <wp:extent cx="2169215" cy="3150125"/>
                  <wp:effectExtent l="0" t="0" r="254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3704" cy="317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452F" w:rsidRDefault="00100951" w:rsidP="00100951">
            <w:pPr>
              <w:pStyle w:val="Caption"/>
            </w:pPr>
            <w:r>
              <w:t xml:space="preserve">Figure </w:t>
            </w:r>
            <w:fldSimple w:instr=" SEQ Figure \* ARABIC ">
              <w:r w:rsidR="00161C9B">
                <w:rPr>
                  <w:noProof/>
                </w:rPr>
                <w:t>2</w:t>
              </w:r>
            </w:fldSimple>
            <w:r>
              <w:t>:</w:t>
            </w:r>
            <w:r w:rsidRPr="008E1F88">
              <w:t>UI MODELS</w:t>
            </w:r>
          </w:p>
        </w:tc>
      </w:tr>
    </w:tbl>
    <w:p w:rsidR="0002452F" w:rsidRPr="0002452F" w:rsidRDefault="0002452F" w:rsidP="0002452F"/>
    <w:p w:rsidR="005964B0" w:rsidRPr="005964B0" w:rsidRDefault="005964B0" w:rsidP="005964B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85287" w:rsidTr="009C077A">
        <w:tc>
          <w:tcPr>
            <w:tcW w:w="4675" w:type="dxa"/>
          </w:tcPr>
          <w:p w:rsidR="00285287" w:rsidRDefault="00285287" w:rsidP="00285287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2CABEA1A" wp14:editId="5A40AF4D">
                  <wp:extent cx="1887722" cy="316851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571" cy="320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287" w:rsidRDefault="00285287" w:rsidP="00285287">
            <w:pPr>
              <w:pStyle w:val="Caption"/>
            </w:pPr>
            <w:r>
              <w:t xml:space="preserve">Figure </w:t>
            </w:r>
            <w:fldSimple w:instr=" SEQ Figure \* ARABIC ">
              <w:r w:rsidR="00161C9B">
                <w:rPr>
                  <w:noProof/>
                </w:rPr>
                <w:t>3</w:t>
              </w:r>
            </w:fldSimple>
            <w:r>
              <w:t>: Enterprise Business Beans</w:t>
            </w:r>
          </w:p>
        </w:tc>
        <w:tc>
          <w:tcPr>
            <w:tcW w:w="4675" w:type="dxa"/>
          </w:tcPr>
          <w:p w:rsidR="00285287" w:rsidRDefault="00285287" w:rsidP="00285287">
            <w:pPr>
              <w:keepNext/>
            </w:pPr>
            <w:r>
              <w:rPr>
                <w:noProof/>
                <w:lang w:eastAsia="en-US"/>
              </w:rPr>
              <w:drawing>
                <wp:inline distT="0" distB="0" distL="0" distR="0" wp14:anchorId="5DC2F64B" wp14:editId="1B6F741D">
                  <wp:extent cx="1562610" cy="3157608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474" cy="3209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5287" w:rsidRDefault="00285287" w:rsidP="00285287">
            <w:pPr>
              <w:pStyle w:val="Caption"/>
            </w:pPr>
            <w:r>
              <w:t xml:space="preserve">Figure </w:t>
            </w:r>
            <w:fldSimple w:instr=" SEQ Figure \* ARABIC ">
              <w:r w:rsidR="00161C9B">
                <w:rPr>
                  <w:noProof/>
                </w:rPr>
                <w:t>4</w:t>
              </w:r>
            </w:fldSimple>
            <w:r>
              <w:t>: Persistence Layer</w:t>
            </w:r>
          </w:p>
        </w:tc>
      </w:tr>
    </w:tbl>
    <w:p w:rsidR="0002452F" w:rsidRDefault="0002452F" w:rsidP="0002452F">
      <w:pPr>
        <w:keepNext/>
      </w:pPr>
    </w:p>
    <w:p w:rsidR="00445A17" w:rsidRPr="00445A17" w:rsidRDefault="00C34C17" w:rsidP="00445A17">
      <w:r w:rsidRPr="00C34C17">
        <w:rPr>
          <w:noProof/>
          <w:lang w:eastAsia="en-US"/>
        </w:rPr>
        <w:t xml:space="preserve"> </w:t>
      </w:r>
    </w:p>
    <w:p w:rsidR="008321E7" w:rsidRDefault="005C792B" w:rsidP="00C6599E">
      <w:pPr>
        <w:pStyle w:val="Heading1"/>
        <w:numPr>
          <w:ilvl w:val="0"/>
          <w:numId w:val="3"/>
        </w:numPr>
      </w:pPr>
      <w:bookmarkStart w:id="5" w:name="_Toc418589441"/>
      <w:r>
        <w:lastRenderedPageBreak/>
        <w:t xml:space="preserve">Project </w:t>
      </w:r>
      <w:r w:rsidR="008321E7">
        <w:t>Setup</w:t>
      </w:r>
      <w:bookmarkEnd w:id="5"/>
    </w:p>
    <w:p w:rsidR="005C792B" w:rsidRDefault="00EC100E" w:rsidP="00AC77F6">
      <w:pPr>
        <w:pStyle w:val="Heading2"/>
        <w:numPr>
          <w:ilvl w:val="1"/>
          <w:numId w:val="3"/>
        </w:numPr>
      </w:pPr>
      <w:bookmarkStart w:id="6" w:name="_Toc418589442"/>
      <w:r>
        <w:t>Development Environment</w:t>
      </w:r>
      <w:bookmarkEnd w:id="6"/>
    </w:p>
    <w:p w:rsidR="0015732C" w:rsidRDefault="0015732C" w:rsidP="00EC100E">
      <w:pPr>
        <w:ind w:left="792"/>
      </w:pPr>
    </w:p>
    <w:p w:rsidR="00EC100E" w:rsidRDefault="00EC100E" w:rsidP="00EC100E">
      <w:pPr>
        <w:ind w:left="792"/>
      </w:pPr>
      <w:r>
        <w:t xml:space="preserve">Development Editor: </w:t>
      </w:r>
      <w:r w:rsidR="002E59B6">
        <w:t>NetBeans</w:t>
      </w:r>
      <w:r>
        <w:t xml:space="preserve"> 8.0</w:t>
      </w:r>
    </w:p>
    <w:p w:rsidR="00EA5ABA" w:rsidRDefault="00EA5ABA" w:rsidP="00EC100E">
      <w:pPr>
        <w:ind w:left="792"/>
      </w:pPr>
      <w:r>
        <w:t xml:space="preserve">Enterprise </w:t>
      </w:r>
      <w:r w:rsidR="003A7FB2">
        <w:t>Server</w:t>
      </w:r>
      <w:r>
        <w:t xml:space="preserve">: Glassfish 4 (Comes along with </w:t>
      </w:r>
      <w:r w:rsidR="00825EF8">
        <w:t>NetBeans</w:t>
      </w:r>
      <w:r>
        <w:t>)</w:t>
      </w:r>
    </w:p>
    <w:p w:rsidR="00EC100E" w:rsidRDefault="0015732C" w:rsidP="00EC100E">
      <w:pPr>
        <w:ind w:left="792"/>
      </w:pPr>
      <w:r>
        <w:t>JDK: 1.8</w:t>
      </w:r>
    </w:p>
    <w:p w:rsidR="0015732C" w:rsidRDefault="0015732C" w:rsidP="00EC100E">
      <w:pPr>
        <w:ind w:left="792"/>
      </w:pPr>
      <w:r>
        <w:t>Database Design: MySQL Workbench</w:t>
      </w:r>
    </w:p>
    <w:p w:rsidR="0015732C" w:rsidRDefault="0015732C" w:rsidP="00EC100E">
      <w:pPr>
        <w:ind w:left="792"/>
      </w:pPr>
      <w:r>
        <w:t>Database: MySQL</w:t>
      </w:r>
    </w:p>
    <w:p w:rsidR="00AC77F6" w:rsidRDefault="00AC77F6" w:rsidP="00AC77F6">
      <w:pPr>
        <w:pStyle w:val="Heading2"/>
        <w:numPr>
          <w:ilvl w:val="1"/>
          <w:numId w:val="3"/>
        </w:numPr>
      </w:pPr>
      <w:bookmarkStart w:id="7" w:name="_Toc418589443"/>
      <w:r>
        <w:t>Setup Steps</w:t>
      </w:r>
      <w:bookmarkEnd w:id="7"/>
    </w:p>
    <w:p w:rsidR="0092090D" w:rsidRDefault="0092090D" w:rsidP="0092090D">
      <w:pPr>
        <w:pStyle w:val="ListParagraph"/>
        <w:numPr>
          <w:ilvl w:val="4"/>
          <w:numId w:val="3"/>
        </w:numPr>
      </w:pPr>
      <w:r>
        <w:t>Install JDK 1.8</w:t>
      </w:r>
    </w:p>
    <w:p w:rsidR="0092090D" w:rsidRDefault="0092090D" w:rsidP="0092090D">
      <w:pPr>
        <w:pStyle w:val="ListParagraph"/>
        <w:numPr>
          <w:ilvl w:val="4"/>
          <w:numId w:val="3"/>
        </w:numPr>
      </w:pPr>
      <w:r>
        <w:t xml:space="preserve">Install </w:t>
      </w:r>
      <w:proofErr w:type="spellStart"/>
      <w:r>
        <w:t>Netbeans</w:t>
      </w:r>
      <w:proofErr w:type="spellEnd"/>
      <w:r>
        <w:t xml:space="preserve"> 8.0</w:t>
      </w:r>
    </w:p>
    <w:p w:rsidR="0092090D" w:rsidRDefault="0092090D" w:rsidP="0092090D">
      <w:pPr>
        <w:pStyle w:val="ListParagraph"/>
        <w:numPr>
          <w:ilvl w:val="4"/>
          <w:numId w:val="3"/>
        </w:numPr>
      </w:pPr>
      <w:r>
        <w:t>Install MySQL Workbench along with MySQL Server</w:t>
      </w:r>
    </w:p>
    <w:p w:rsidR="0092090D" w:rsidRDefault="00172E51" w:rsidP="00172E51">
      <w:pPr>
        <w:pStyle w:val="ListParagraph"/>
        <w:numPr>
          <w:ilvl w:val="4"/>
          <w:numId w:val="3"/>
        </w:numPr>
      </w:pPr>
      <w:r>
        <w:t xml:space="preserve">Open Database Design Document : </w:t>
      </w:r>
      <w:proofErr w:type="spellStart"/>
      <w:r w:rsidRPr="00172E51">
        <w:t>db</w:t>
      </w:r>
      <w:proofErr w:type="spellEnd"/>
      <w:r w:rsidRPr="00172E51">
        <w:t>-design-</w:t>
      </w:r>
      <w:proofErr w:type="spellStart"/>
      <w:r w:rsidRPr="00172E51">
        <w:t>sse</w:t>
      </w:r>
      <w:proofErr w:type="spellEnd"/>
      <w:r w:rsidRPr="00172E51">
        <w:t>-secure-online-</w:t>
      </w:r>
      <w:proofErr w:type="spellStart"/>
      <w:r w:rsidRPr="00172E51">
        <w:t>bank</w:t>
      </w:r>
      <w:r>
        <w:t>.mwb</w:t>
      </w:r>
      <w:proofErr w:type="spellEnd"/>
    </w:p>
    <w:p w:rsidR="00172E51" w:rsidRDefault="00172E51" w:rsidP="00172E51">
      <w:pPr>
        <w:pStyle w:val="ListParagraph"/>
        <w:numPr>
          <w:ilvl w:val="4"/>
          <w:numId w:val="3"/>
        </w:numPr>
      </w:pPr>
      <w:r>
        <w:t>Forward Engineering to Create Database from the Database Design</w:t>
      </w:r>
    </w:p>
    <w:p w:rsidR="00172E51" w:rsidRDefault="00172E51" w:rsidP="00172E51">
      <w:pPr>
        <w:pStyle w:val="ListParagraph"/>
        <w:numPr>
          <w:ilvl w:val="4"/>
          <w:numId w:val="3"/>
        </w:numPr>
      </w:pPr>
      <w:r>
        <w:t xml:space="preserve">Open Maven Project in </w:t>
      </w:r>
      <w:proofErr w:type="spellStart"/>
      <w:r>
        <w:t>Netbeans</w:t>
      </w:r>
      <w:proofErr w:type="spellEnd"/>
    </w:p>
    <w:p w:rsidR="00172E51" w:rsidRDefault="00172E51" w:rsidP="00172E51">
      <w:pPr>
        <w:pStyle w:val="ListParagraph"/>
        <w:numPr>
          <w:ilvl w:val="4"/>
          <w:numId w:val="3"/>
        </w:numPr>
      </w:pPr>
      <w:r>
        <w:t xml:space="preserve">Run the project </w:t>
      </w:r>
    </w:p>
    <w:p w:rsidR="00F85F0C" w:rsidRDefault="00F85F0C" w:rsidP="00F53C6E"/>
    <w:p w:rsidR="00F85F0C" w:rsidRDefault="00F85F0C" w:rsidP="00F53C6E"/>
    <w:p w:rsidR="00C6599E" w:rsidRDefault="00C6599E" w:rsidP="00C6599E">
      <w:pPr>
        <w:pStyle w:val="Heading1"/>
        <w:numPr>
          <w:ilvl w:val="0"/>
          <w:numId w:val="3"/>
        </w:numPr>
      </w:pPr>
      <w:bookmarkStart w:id="8" w:name="_Toc418589444"/>
      <w:r>
        <w:t>DB Design</w:t>
      </w:r>
      <w:bookmarkEnd w:id="8"/>
    </w:p>
    <w:p w:rsidR="00C6599E" w:rsidRDefault="00C6599E" w:rsidP="00C6599E">
      <w:pPr>
        <w:rPr>
          <w:noProof/>
          <w:lang w:eastAsia="en-US"/>
        </w:rPr>
      </w:pPr>
    </w:p>
    <w:p w:rsidR="00C6599E" w:rsidRDefault="00C6599E" w:rsidP="00C6599E">
      <w:pPr>
        <w:rPr>
          <w:noProof/>
          <w:lang w:eastAsia="en-US"/>
        </w:rPr>
      </w:pPr>
    </w:p>
    <w:p w:rsidR="001116C4" w:rsidRDefault="00C6599E" w:rsidP="001116C4">
      <w:pPr>
        <w:keepNext/>
      </w:pPr>
      <w:r>
        <w:rPr>
          <w:noProof/>
          <w:lang w:eastAsia="en-US"/>
        </w:rPr>
        <w:drawing>
          <wp:inline distT="0" distB="0" distL="0" distR="0" wp14:anchorId="630E6DE9" wp14:editId="3B9B7AA2">
            <wp:extent cx="5247861" cy="2923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91" t="13320" r="13178" b="16732"/>
                    <a:stretch/>
                  </pic:blipFill>
                  <pic:spPr bwMode="auto">
                    <a:xfrm>
                      <a:off x="0" y="0"/>
                      <a:ext cx="5255337" cy="292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99E" w:rsidRDefault="001116C4" w:rsidP="001116C4">
      <w:pPr>
        <w:pStyle w:val="Caption"/>
      </w:pPr>
      <w:r>
        <w:t xml:space="preserve">Figure </w:t>
      </w:r>
      <w:fldSimple w:instr=" SEQ Figure \* ARABIC ">
        <w:r w:rsidR="00161C9B">
          <w:rPr>
            <w:noProof/>
          </w:rPr>
          <w:t>5</w:t>
        </w:r>
      </w:fldSimple>
      <w:r>
        <w:t>: Database Schema</w:t>
      </w:r>
    </w:p>
    <w:p w:rsidR="00C6599E" w:rsidRDefault="00C6599E" w:rsidP="00C6599E"/>
    <w:p w:rsidR="00FB3851" w:rsidRPr="00FB3851" w:rsidRDefault="00FB3851" w:rsidP="00FB3851"/>
    <w:p w:rsidR="00713E72" w:rsidRDefault="00713E72" w:rsidP="00170C65">
      <w:pPr>
        <w:pStyle w:val="Heading1"/>
        <w:numPr>
          <w:ilvl w:val="0"/>
          <w:numId w:val="3"/>
        </w:numPr>
      </w:pPr>
      <w:bookmarkStart w:id="9" w:name="_Toc418589445"/>
      <w:r>
        <w:t>Login/Logout</w:t>
      </w:r>
      <w:bookmarkEnd w:id="9"/>
    </w:p>
    <w:p w:rsidR="00170C65" w:rsidRDefault="00170C65" w:rsidP="00170C65"/>
    <w:p w:rsidR="00F67AFF" w:rsidRDefault="00A47329" w:rsidP="00F67AFF">
      <w:pPr>
        <w:keepNext/>
      </w:pPr>
      <w:r>
        <w:rPr>
          <w:noProof/>
          <w:lang w:eastAsia="en-US"/>
        </w:rPr>
        <w:drawing>
          <wp:inline distT="0" distB="0" distL="0" distR="0" wp14:anchorId="057C859A" wp14:editId="151E1547">
            <wp:extent cx="2398816" cy="106877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700" b="28041"/>
                    <a:stretch/>
                  </pic:blipFill>
                  <pic:spPr bwMode="auto">
                    <a:xfrm>
                      <a:off x="0" y="0"/>
                      <a:ext cx="2403645" cy="107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329" w:rsidRDefault="00F67AFF" w:rsidP="00F67AFF">
      <w:pPr>
        <w:pStyle w:val="NoSpacing"/>
      </w:pPr>
      <w:r>
        <w:t xml:space="preserve">Figure </w:t>
      </w:r>
      <w:fldSimple w:instr=" SEQ Figure \* ARABIC ">
        <w:r w:rsidR="00161C9B">
          <w:rPr>
            <w:noProof/>
          </w:rPr>
          <w:t>6</w:t>
        </w:r>
      </w:fldSimple>
      <w:r>
        <w:t>: Account Login Page (</w:t>
      </w:r>
      <w:proofErr w:type="spellStart"/>
      <w:r w:rsidRPr="00F67AFF">
        <w:t>LoginPage</w:t>
      </w:r>
      <w:r>
        <w:t>.xhtml</w:t>
      </w:r>
      <w:proofErr w:type="spellEnd"/>
      <w:r>
        <w:t>)</w:t>
      </w:r>
    </w:p>
    <w:p w:rsidR="007A6198" w:rsidRDefault="007A6198" w:rsidP="00F67AFF">
      <w:pPr>
        <w:pStyle w:val="NoSpacing"/>
      </w:pPr>
    </w:p>
    <w:p w:rsidR="007A6198" w:rsidRDefault="007A6198" w:rsidP="00F67AFF">
      <w:pPr>
        <w:pStyle w:val="NoSpacing"/>
      </w:pPr>
    </w:p>
    <w:p w:rsidR="007A6198" w:rsidRDefault="000F53AD" w:rsidP="00E45CDC">
      <w:pPr>
        <w:keepNext/>
      </w:pPr>
      <w:r>
        <w:rPr>
          <w:noProof/>
          <w:lang w:eastAsia="en-US"/>
        </w:rPr>
        <w:drawing>
          <wp:inline distT="0" distB="0" distL="0" distR="0" wp14:anchorId="7C4ACDF6" wp14:editId="5CCC4928">
            <wp:extent cx="3129148" cy="1160392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264" cy="11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198" w:rsidRDefault="007A6198" w:rsidP="00E45CDC">
      <w:pPr>
        <w:keepNext/>
      </w:pPr>
    </w:p>
    <w:p w:rsidR="00864D0A" w:rsidRDefault="00E45CDC" w:rsidP="00E45CDC">
      <w:pPr>
        <w:pStyle w:val="NoSpacing"/>
      </w:pPr>
      <w:r>
        <w:t xml:space="preserve">Figure </w:t>
      </w:r>
      <w:fldSimple w:instr=" SEQ Figure \* ARABIC ">
        <w:r w:rsidR="00161C9B">
          <w:rPr>
            <w:noProof/>
          </w:rPr>
          <w:t>7</w:t>
        </w:r>
      </w:fldSimple>
      <w:r>
        <w:t xml:space="preserve">: </w:t>
      </w:r>
      <w:r w:rsidR="000E647F">
        <w:t xml:space="preserve">Validate User Credentials - </w:t>
      </w:r>
      <w:r w:rsidRPr="00DB6385">
        <w:t>UserAccountBusinessBean</w:t>
      </w:r>
      <w:r>
        <w:t>.java</w:t>
      </w:r>
    </w:p>
    <w:p w:rsidR="00753474" w:rsidRDefault="00753474" w:rsidP="00170C65"/>
    <w:p w:rsidR="00170C65" w:rsidRDefault="00753474" w:rsidP="00170C65">
      <w:r>
        <w:rPr>
          <w:noProof/>
          <w:lang w:eastAsia="en-US"/>
        </w:rPr>
        <w:drawing>
          <wp:inline distT="0" distB="0" distL="0" distR="0" wp14:anchorId="68E83196" wp14:editId="2EC33D22">
            <wp:extent cx="3782291" cy="759460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407" r="36281" b="59847"/>
                    <a:stretch/>
                  </pic:blipFill>
                  <pic:spPr bwMode="auto">
                    <a:xfrm>
                      <a:off x="0" y="0"/>
                      <a:ext cx="3787221" cy="76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474" w:rsidRPr="00170C65" w:rsidRDefault="00753474" w:rsidP="00170C65">
      <w:r>
        <w:rPr>
          <w:noProof/>
          <w:lang w:eastAsia="en-US"/>
        </w:rPr>
        <w:drawing>
          <wp:inline distT="0" distB="0" distL="0" distR="0" wp14:anchorId="23F266BC" wp14:editId="1123AF41">
            <wp:extent cx="3901044" cy="624334"/>
            <wp:effectExtent l="0" t="0" r="444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7437" cy="6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72" w:rsidRDefault="00713E72" w:rsidP="00864D0A">
      <w:pPr>
        <w:pStyle w:val="Heading1"/>
        <w:numPr>
          <w:ilvl w:val="0"/>
          <w:numId w:val="3"/>
        </w:numPr>
      </w:pPr>
      <w:bookmarkStart w:id="10" w:name="_Toc418589446"/>
      <w:r>
        <w:t>Password - MD5</w:t>
      </w:r>
      <w:bookmarkEnd w:id="10"/>
    </w:p>
    <w:p w:rsidR="00F61FFE" w:rsidRDefault="000F53AD" w:rsidP="00F61FFE">
      <w:pPr>
        <w:keepNext/>
      </w:pPr>
      <w:r>
        <w:rPr>
          <w:noProof/>
          <w:lang w:eastAsia="en-US"/>
        </w:rPr>
        <w:drawing>
          <wp:inline distT="0" distB="0" distL="0" distR="0" wp14:anchorId="0FBF7717" wp14:editId="3F48621B">
            <wp:extent cx="3129148" cy="116039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3264" cy="116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D0A" w:rsidRDefault="00F61FFE" w:rsidP="00F61FFE">
      <w:pPr>
        <w:pStyle w:val="NoSpacing"/>
      </w:pPr>
      <w:r>
        <w:t xml:space="preserve">Figure </w:t>
      </w:r>
      <w:fldSimple w:instr=" SEQ Figure \* ARABIC ">
        <w:r w:rsidR="00161C9B">
          <w:rPr>
            <w:noProof/>
          </w:rPr>
          <w:t>8</w:t>
        </w:r>
      </w:fldSimple>
      <w:r w:rsidRPr="005900F2">
        <w:t>: Validate User Credentials - UserAccountBusinessBean.java</w:t>
      </w:r>
    </w:p>
    <w:p w:rsidR="00F61FFE" w:rsidRDefault="00F67F25" w:rsidP="00F61FFE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4C0600D9" wp14:editId="1D5B6B7C">
            <wp:extent cx="3099460" cy="616581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813" cy="6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3AD" w:rsidRPr="00864D0A" w:rsidRDefault="00F61FFE" w:rsidP="00F61FFE">
      <w:pPr>
        <w:pStyle w:val="NoSpacing"/>
      </w:pPr>
      <w:r>
        <w:t xml:space="preserve">Figure </w:t>
      </w:r>
      <w:fldSimple w:instr=" SEQ Figure \* ARABIC ">
        <w:r w:rsidR="00161C9B">
          <w:rPr>
            <w:noProof/>
          </w:rPr>
          <w:t>9</w:t>
        </w:r>
      </w:fldSimple>
      <w:proofErr w:type="gramStart"/>
      <w:r>
        <w:t>:Set</w:t>
      </w:r>
      <w:proofErr w:type="gramEnd"/>
      <w:r>
        <w:t xml:space="preserve"> Md5 Password Logic - </w:t>
      </w:r>
      <w:r w:rsidRPr="00E72FBD">
        <w:t>ResetPasswordUIBean</w:t>
      </w:r>
      <w:r>
        <w:t>.java</w:t>
      </w:r>
    </w:p>
    <w:p w:rsidR="00713E72" w:rsidRDefault="00713E72" w:rsidP="002F20B7">
      <w:pPr>
        <w:pStyle w:val="Heading1"/>
        <w:numPr>
          <w:ilvl w:val="0"/>
          <w:numId w:val="3"/>
        </w:numPr>
      </w:pPr>
      <w:bookmarkStart w:id="11" w:name="_Toc418589447"/>
      <w:r>
        <w:t>Session Invalidate - 5 min</w:t>
      </w:r>
      <w:r w:rsidR="00A35CD2">
        <w:t xml:space="preserve"> (Configurable)</w:t>
      </w:r>
      <w:bookmarkEnd w:id="11"/>
    </w:p>
    <w:p w:rsidR="00A913F3" w:rsidRDefault="00184FEC" w:rsidP="00A913F3">
      <w:pPr>
        <w:keepNext/>
      </w:pPr>
      <w:r>
        <w:rPr>
          <w:noProof/>
          <w:lang w:eastAsia="en-US"/>
        </w:rPr>
        <w:drawing>
          <wp:inline distT="0" distB="0" distL="0" distR="0" wp14:anchorId="74BD0706" wp14:editId="12C377E7">
            <wp:extent cx="2476005" cy="500267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1790" cy="5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C" w:rsidRDefault="00A913F3" w:rsidP="00A913F3">
      <w:pPr>
        <w:pStyle w:val="NoSpacing"/>
      </w:pPr>
      <w:r>
        <w:t xml:space="preserve">Figure </w:t>
      </w:r>
      <w:fldSimple w:instr=" SEQ Figure \* ARABIC ">
        <w:r w:rsidR="00161C9B">
          <w:rPr>
            <w:noProof/>
          </w:rPr>
          <w:t>10</w:t>
        </w:r>
      </w:fldSimple>
      <w:r>
        <w:t>: web.xml</w:t>
      </w:r>
    </w:p>
    <w:p w:rsidR="00210BD3" w:rsidRPr="00184FEC" w:rsidRDefault="00210BD3" w:rsidP="00184FEC"/>
    <w:p w:rsidR="00713E72" w:rsidRDefault="00713E72" w:rsidP="00DA580E">
      <w:pPr>
        <w:pStyle w:val="Heading1"/>
        <w:numPr>
          <w:ilvl w:val="0"/>
          <w:numId w:val="3"/>
        </w:numPr>
      </w:pPr>
      <w:bookmarkStart w:id="12" w:name="_Toc418589448"/>
      <w:r>
        <w:t>Fund Transfer</w:t>
      </w:r>
      <w:bookmarkEnd w:id="12"/>
    </w:p>
    <w:p w:rsidR="00DA580E" w:rsidRDefault="001C2187" w:rsidP="00C7016C">
      <w:r>
        <w:rPr>
          <w:noProof/>
          <w:lang w:eastAsia="en-US"/>
        </w:rPr>
        <w:drawing>
          <wp:inline distT="0" distB="0" distL="0" distR="0" wp14:anchorId="2623701F" wp14:editId="087043A1">
            <wp:extent cx="2559132" cy="132679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62626" cy="13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067" w:rsidRDefault="002436EC" w:rsidP="00C7016C">
      <w:r>
        <w:rPr>
          <w:noProof/>
          <w:lang w:eastAsia="en-US"/>
        </w:rPr>
        <w:drawing>
          <wp:inline distT="0" distB="0" distL="0" distR="0" wp14:anchorId="1436E5FD" wp14:editId="1B20DF56">
            <wp:extent cx="2707574" cy="74415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639" cy="74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712" w:rsidRDefault="00C36712" w:rsidP="00C7016C"/>
    <w:p w:rsidR="00161C9B" w:rsidRDefault="006F34DD" w:rsidP="00161C9B">
      <w:pPr>
        <w:keepNext/>
      </w:pPr>
      <w:r>
        <w:rPr>
          <w:noProof/>
          <w:lang w:eastAsia="en-US"/>
        </w:rPr>
        <w:lastRenderedPageBreak/>
        <w:drawing>
          <wp:inline distT="0" distB="0" distL="0" distR="0" wp14:anchorId="595F0598" wp14:editId="2D666EB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EC" w:rsidRPr="00DA580E" w:rsidRDefault="00161C9B" w:rsidP="00161C9B">
      <w:pPr>
        <w:pStyle w:val="Caption"/>
      </w:pPr>
      <w:r>
        <w:t xml:space="preserve">Figure </w:t>
      </w:r>
      <w:r w:rsidR="002B1DB8">
        <w:fldChar w:fldCharType="begin"/>
      </w:r>
      <w:r w:rsidR="002B1DB8">
        <w:instrText xml:space="preserve"> SEQ Figure \* ARABIC </w:instrText>
      </w:r>
      <w:r w:rsidR="002B1DB8">
        <w:fldChar w:fldCharType="separate"/>
      </w:r>
      <w:r>
        <w:rPr>
          <w:noProof/>
        </w:rPr>
        <w:t>11</w:t>
      </w:r>
      <w:r w:rsidR="002B1DB8">
        <w:rPr>
          <w:noProof/>
        </w:rPr>
        <w:fldChar w:fldCharType="end"/>
      </w:r>
      <w:r>
        <w:t>: Account Statement After Fund Transfer</w:t>
      </w:r>
    </w:p>
    <w:p w:rsidR="00713E72" w:rsidRDefault="00713E72" w:rsidP="00526B15">
      <w:pPr>
        <w:pStyle w:val="Heading1"/>
        <w:numPr>
          <w:ilvl w:val="0"/>
          <w:numId w:val="3"/>
        </w:numPr>
      </w:pPr>
      <w:bookmarkStart w:id="13" w:name="_Toc418589449"/>
      <w:r>
        <w:t>OTP - Password Reset – Email Generation</w:t>
      </w:r>
      <w:bookmarkEnd w:id="13"/>
      <w:r>
        <w:t xml:space="preserve"> </w:t>
      </w:r>
    </w:p>
    <w:p w:rsidR="00526B15" w:rsidRDefault="00526B15" w:rsidP="00526B15"/>
    <w:p w:rsidR="00526B15" w:rsidRDefault="00521D0C" w:rsidP="00526B15">
      <w:r>
        <w:rPr>
          <w:noProof/>
          <w:lang w:eastAsia="en-US"/>
        </w:rPr>
        <w:drawing>
          <wp:inline distT="0" distB="0" distL="0" distR="0" wp14:anchorId="0AA0BB79" wp14:editId="0C036559">
            <wp:extent cx="3877294" cy="166978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657" b="12782"/>
                    <a:stretch/>
                  </pic:blipFill>
                  <pic:spPr bwMode="auto">
                    <a:xfrm>
                      <a:off x="0" y="0"/>
                      <a:ext cx="3879120" cy="1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6E0" w:rsidRDefault="000756E0" w:rsidP="00526B15"/>
    <w:p w:rsidR="00521D0C" w:rsidRDefault="001F661C" w:rsidP="00526B15">
      <w:r>
        <w:rPr>
          <w:noProof/>
          <w:lang w:eastAsia="en-US"/>
        </w:rPr>
        <w:lastRenderedPageBreak/>
        <w:drawing>
          <wp:inline distT="0" distB="0" distL="0" distR="0" wp14:anchorId="4FEE3650" wp14:editId="00A68D7B">
            <wp:extent cx="3010395" cy="197701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1562" cy="197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6E0">
        <w:rPr>
          <w:noProof/>
          <w:lang w:eastAsia="en-US"/>
        </w:rPr>
        <w:drawing>
          <wp:inline distT="0" distB="0" distL="0" distR="0" wp14:anchorId="67C687F2" wp14:editId="465A4513">
            <wp:extent cx="5658592" cy="2695698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4795" b="19369"/>
                    <a:stretch/>
                  </pic:blipFill>
                  <pic:spPr bwMode="auto">
                    <a:xfrm>
                      <a:off x="0" y="0"/>
                      <a:ext cx="5658592" cy="269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9C2" w:rsidRDefault="00BC39C2" w:rsidP="00526B15">
      <w:pPr>
        <w:rPr>
          <w:noProof/>
          <w:lang w:eastAsia="en-US"/>
        </w:rPr>
      </w:pPr>
    </w:p>
    <w:p w:rsidR="000756E0" w:rsidRDefault="000756E0" w:rsidP="00526B15">
      <w:r>
        <w:rPr>
          <w:noProof/>
          <w:lang w:eastAsia="en-US"/>
        </w:rPr>
        <w:drawing>
          <wp:inline distT="0" distB="0" distL="0" distR="0" wp14:anchorId="386475D9" wp14:editId="2EF9F086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C2" w:rsidRDefault="00BC39C2" w:rsidP="00526B15">
      <w:r>
        <w:rPr>
          <w:noProof/>
          <w:lang w:eastAsia="en-US"/>
        </w:rPr>
        <w:lastRenderedPageBreak/>
        <w:drawing>
          <wp:inline distT="0" distB="0" distL="0" distR="0" wp14:anchorId="79C34DD5" wp14:editId="77C4094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E0" w:rsidRDefault="008C50E0" w:rsidP="00526B15"/>
    <w:p w:rsidR="000756E0" w:rsidRPr="00526B15" w:rsidRDefault="000756E0" w:rsidP="00526B15"/>
    <w:p w:rsidR="00713E72" w:rsidRDefault="00713E72" w:rsidP="00A35B12">
      <w:pPr>
        <w:pStyle w:val="Heading1"/>
        <w:numPr>
          <w:ilvl w:val="0"/>
          <w:numId w:val="3"/>
        </w:numPr>
      </w:pPr>
      <w:bookmarkStart w:id="14" w:name="_Toc418589450"/>
      <w:r>
        <w:t>Secure Questions</w:t>
      </w:r>
      <w:bookmarkEnd w:id="14"/>
    </w:p>
    <w:p w:rsidR="00A35B12" w:rsidRDefault="00A35B12" w:rsidP="00A35B12">
      <w:r>
        <w:rPr>
          <w:noProof/>
          <w:lang w:eastAsia="en-US"/>
        </w:rPr>
        <w:drawing>
          <wp:inline distT="0" distB="0" distL="0" distR="0" wp14:anchorId="6AB77633" wp14:editId="1B3E7AA4">
            <wp:extent cx="3877294" cy="166978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657" b="12782"/>
                    <a:stretch/>
                  </pic:blipFill>
                  <pic:spPr bwMode="auto">
                    <a:xfrm>
                      <a:off x="0" y="0"/>
                      <a:ext cx="3879120" cy="167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89D" w:rsidRPr="00A35B12" w:rsidRDefault="00E8189D" w:rsidP="00A35B12"/>
    <w:p w:rsidR="00713E72" w:rsidRDefault="00461C0A" w:rsidP="00A35B12">
      <w:pPr>
        <w:pStyle w:val="Heading1"/>
        <w:numPr>
          <w:ilvl w:val="0"/>
          <w:numId w:val="3"/>
        </w:numPr>
      </w:pPr>
      <w:bookmarkStart w:id="15" w:name="_Toc418589451"/>
      <w:r>
        <w:t xml:space="preserve">Database </w:t>
      </w:r>
      <w:r w:rsidR="00713E72">
        <w:t>Models</w:t>
      </w:r>
      <w:bookmarkEnd w:id="15"/>
    </w:p>
    <w:p w:rsidR="00A35B12" w:rsidRDefault="00A35B12" w:rsidP="00A35B12"/>
    <w:p w:rsidR="00A35B12" w:rsidRPr="00A35B12" w:rsidRDefault="00A35B12" w:rsidP="00A35B12">
      <w:r>
        <w:rPr>
          <w:noProof/>
          <w:lang w:eastAsia="en-US"/>
        </w:rPr>
        <w:lastRenderedPageBreak/>
        <w:drawing>
          <wp:inline distT="0" distB="0" distL="0" distR="0" wp14:anchorId="21A09120" wp14:editId="46B6B92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5B12" w:rsidRPr="00A35B1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E5F01"/>
    <w:multiLevelType w:val="multilevel"/>
    <w:tmpl w:val="E92262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E7A3797"/>
    <w:multiLevelType w:val="hybridMultilevel"/>
    <w:tmpl w:val="CD2473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0608B8"/>
    <w:multiLevelType w:val="hybridMultilevel"/>
    <w:tmpl w:val="BA48E97A"/>
    <w:lvl w:ilvl="0" w:tplc="CFDE045C">
      <w:numFmt w:val="bullet"/>
      <w:lvlText w:val="-"/>
      <w:lvlJc w:val="left"/>
      <w:pPr>
        <w:ind w:left="3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7EC05455"/>
    <w:multiLevelType w:val="hybridMultilevel"/>
    <w:tmpl w:val="1E38928A"/>
    <w:lvl w:ilvl="0" w:tplc="C51EA95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attachedTemplate r:id="rId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BD5"/>
    <w:rsid w:val="00011B54"/>
    <w:rsid w:val="0002452F"/>
    <w:rsid w:val="00062642"/>
    <w:rsid w:val="000756E0"/>
    <w:rsid w:val="00085BD5"/>
    <w:rsid w:val="000E4EA7"/>
    <w:rsid w:val="000E647F"/>
    <w:rsid w:val="000F1F3D"/>
    <w:rsid w:val="000F53AD"/>
    <w:rsid w:val="00100951"/>
    <w:rsid w:val="001033ED"/>
    <w:rsid w:val="001116C4"/>
    <w:rsid w:val="001358E3"/>
    <w:rsid w:val="0015732C"/>
    <w:rsid w:val="00161C9B"/>
    <w:rsid w:val="00170C65"/>
    <w:rsid w:val="00172E51"/>
    <w:rsid w:val="00184FEC"/>
    <w:rsid w:val="001C2187"/>
    <w:rsid w:val="001C3DE4"/>
    <w:rsid w:val="001F661C"/>
    <w:rsid w:val="00210BD3"/>
    <w:rsid w:val="00215A27"/>
    <w:rsid w:val="002436EC"/>
    <w:rsid w:val="00285287"/>
    <w:rsid w:val="002B1DB8"/>
    <w:rsid w:val="002C378D"/>
    <w:rsid w:val="002E59B6"/>
    <w:rsid w:val="002F20B7"/>
    <w:rsid w:val="0037385C"/>
    <w:rsid w:val="00397141"/>
    <w:rsid w:val="003A7FB2"/>
    <w:rsid w:val="00445A17"/>
    <w:rsid w:val="004558F9"/>
    <w:rsid w:val="00461C0A"/>
    <w:rsid w:val="00481953"/>
    <w:rsid w:val="00487E8B"/>
    <w:rsid w:val="004F361E"/>
    <w:rsid w:val="0050655A"/>
    <w:rsid w:val="00521D0C"/>
    <w:rsid w:val="00526B15"/>
    <w:rsid w:val="005964B0"/>
    <w:rsid w:val="005C3A96"/>
    <w:rsid w:val="005C5A64"/>
    <w:rsid w:val="005C792B"/>
    <w:rsid w:val="005E1F7C"/>
    <w:rsid w:val="0061208A"/>
    <w:rsid w:val="00682C8E"/>
    <w:rsid w:val="00686CAE"/>
    <w:rsid w:val="006C6E6F"/>
    <w:rsid w:val="006F34DD"/>
    <w:rsid w:val="00713E72"/>
    <w:rsid w:val="0071546E"/>
    <w:rsid w:val="00753474"/>
    <w:rsid w:val="00761E08"/>
    <w:rsid w:val="00776E02"/>
    <w:rsid w:val="007A6198"/>
    <w:rsid w:val="00803086"/>
    <w:rsid w:val="008221A1"/>
    <w:rsid w:val="00825EF8"/>
    <w:rsid w:val="008321E7"/>
    <w:rsid w:val="00864D0A"/>
    <w:rsid w:val="008B0F93"/>
    <w:rsid w:val="008C50E0"/>
    <w:rsid w:val="008D2B1E"/>
    <w:rsid w:val="008F5C3B"/>
    <w:rsid w:val="0092090D"/>
    <w:rsid w:val="00984EC7"/>
    <w:rsid w:val="009C077A"/>
    <w:rsid w:val="00A10D72"/>
    <w:rsid w:val="00A35B12"/>
    <w:rsid w:val="00A35CD2"/>
    <w:rsid w:val="00A47329"/>
    <w:rsid w:val="00A8107E"/>
    <w:rsid w:val="00A857F3"/>
    <w:rsid w:val="00A913F3"/>
    <w:rsid w:val="00AC56A3"/>
    <w:rsid w:val="00AC77F6"/>
    <w:rsid w:val="00BB1358"/>
    <w:rsid w:val="00BC39C2"/>
    <w:rsid w:val="00C27BF5"/>
    <w:rsid w:val="00C34C17"/>
    <w:rsid w:val="00C36712"/>
    <w:rsid w:val="00C41FD6"/>
    <w:rsid w:val="00C44F9E"/>
    <w:rsid w:val="00C6599E"/>
    <w:rsid w:val="00C7016C"/>
    <w:rsid w:val="00CD7249"/>
    <w:rsid w:val="00D42DA6"/>
    <w:rsid w:val="00DA580E"/>
    <w:rsid w:val="00DE7067"/>
    <w:rsid w:val="00E0253B"/>
    <w:rsid w:val="00E45CDC"/>
    <w:rsid w:val="00E8189D"/>
    <w:rsid w:val="00E8563D"/>
    <w:rsid w:val="00EA5ABA"/>
    <w:rsid w:val="00EC100E"/>
    <w:rsid w:val="00ED5934"/>
    <w:rsid w:val="00F4707A"/>
    <w:rsid w:val="00F53C6E"/>
    <w:rsid w:val="00F61FFE"/>
    <w:rsid w:val="00F67AFF"/>
    <w:rsid w:val="00F67F25"/>
    <w:rsid w:val="00F85F0C"/>
    <w:rsid w:val="00FB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D3333C-D21F-4934-A41D-6E4411BE3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599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599E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99E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599E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99E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99E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99E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99E"/>
    <w:pPr>
      <w:spacing w:before="240" w:after="60"/>
      <w:outlineLvl w:val="6"/>
    </w:pPr>
    <w:rPr>
      <w:rFonts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99E"/>
    <w:pPr>
      <w:spacing w:before="240" w:after="60"/>
      <w:outlineLvl w:val="7"/>
    </w:pPr>
    <w:rPr>
      <w:rFonts w:cstheme="maj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99E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C6599E"/>
    <w:rPr>
      <w:rFonts w:asciiTheme="majorHAnsi" w:eastAsiaTheme="majorEastAsia" w:hAnsiTheme="majorHAnsi"/>
      <w:b/>
      <w:i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rsid w:val="00C6599E"/>
    <w:rPr>
      <w:b/>
      <w:bCs/>
      <w:smallCap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C6599E"/>
    <w:rPr>
      <w:rFonts w:asciiTheme="minorHAnsi" w:hAnsiTheme="minorHAnsi"/>
      <w:b/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C6599E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599E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599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99E"/>
    <w:rPr>
      <w:rFonts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99E"/>
    <w:rPr>
      <w:rFonts w:cstheme="maj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99E"/>
    <w:rPr>
      <w:rFonts w:cstheme="majorBidi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99E"/>
    <w:rPr>
      <w:rFonts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99E"/>
    <w:rPr>
      <w:rFonts w:cstheme="maj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99E"/>
    <w:rPr>
      <w:rFonts w:asciiTheme="majorHAnsi" w:eastAsiaTheme="majorEastAsia" w:hAnsiTheme="majorHAnsi" w:cstheme="majorBidi"/>
    </w:rPr>
  </w:style>
  <w:style w:type="character" w:styleId="IntenseEmphasis">
    <w:name w:val="Intense Emphasis"/>
    <w:basedOn w:val="DefaultParagraphFont"/>
    <w:uiPriority w:val="21"/>
    <w:qFormat/>
    <w:rsid w:val="00C6599E"/>
    <w:rPr>
      <w:b/>
      <w:i/>
      <w:sz w:val="24"/>
      <w:szCs w:val="24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99E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99E"/>
    <w:rPr>
      <w:b/>
      <w:i/>
      <w:sz w:val="24"/>
    </w:rPr>
  </w:style>
  <w:style w:type="character" w:styleId="IntenseReference">
    <w:name w:val="Intense Reference"/>
    <w:basedOn w:val="DefaultParagraphFont"/>
    <w:uiPriority w:val="32"/>
    <w:qFormat/>
    <w:rsid w:val="00C6599E"/>
    <w:rPr>
      <w:b/>
      <w:sz w:val="24"/>
      <w:u w:val="single"/>
    </w:rPr>
  </w:style>
  <w:style w:type="character" w:styleId="Hyperlink">
    <w:name w:val="Hyperlink"/>
    <w:basedOn w:val="DefaultParagraphFont"/>
    <w:uiPriority w:val="99"/>
    <w:unhideWhenUsed/>
    <w:rPr>
      <w:color w:val="4FB8C1" w:themeColor="text2" w:themeTint="99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DFFCB" w:themeColor="followedHyperlink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C6599E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Pr>
      <w:sz w:val="24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C6599E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C6599E"/>
    <w:rPr>
      <w:rFonts w:cstheme="majorBidi"/>
      <w:i/>
      <w:sz w:val="24"/>
      <w:szCs w:val="24"/>
    </w:rPr>
  </w:style>
  <w:style w:type="character" w:styleId="Strong">
    <w:name w:val="Strong"/>
    <w:basedOn w:val="DefaultParagraphFont"/>
    <w:uiPriority w:val="22"/>
    <w:qFormat/>
    <w:rsid w:val="00C6599E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99E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6599E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uiPriority w:val="19"/>
    <w:qFormat/>
    <w:rsid w:val="00C6599E"/>
    <w:rPr>
      <w:i/>
      <w:color w:val="5A5A5A" w:themeColor="text1" w:themeTint="A5"/>
    </w:rPr>
  </w:style>
  <w:style w:type="character" w:styleId="SubtleReference">
    <w:name w:val="Subtle Reference"/>
    <w:basedOn w:val="DefaultParagraphFont"/>
    <w:uiPriority w:val="31"/>
    <w:qFormat/>
    <w:rsid w:val="00C6599E"/>
    <w:rPr>
      <w:sz w:val="24"/>
      <w:szCs w:val="24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6599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6599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34"/>
    <w:qFormat/>
    <w:rsid w:val="00C6599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6599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DE4"/>
    <w:pPr>
      <w:spacing w:after="100"/>
    </w:pPr>
  </w:style>
  <w:style w:type="table" w:styleId="TableGrid">
    <w:name w:val="Table Grid"/>
    <w:basedOn w:val="TableNormal"/>
    <w:uiPriority w:val="39"/>
    <w:rsid w:val="000E4E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8107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ghunath\AppData\Roaming\Microsoft\Templates\Ion%20design%20(blank).dotx" TargetMode="External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27A9-858A-4DE6-85D1-2C4E15415FC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2C8BE2-775F-4313-A3B3-1C83785E3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Ion design (blank).dotx</Template>
  <TotalTime>6</TotalTime>
  <Pages>10</Pages>
  <Words>455</Words>
  <Characters>2595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Raghunath</dc:creator>
  <cp:keywords/>
  <cp:lastModifiedBy>Raghu N</cp:lastModifiedBy>
  <cp:revision>10</cp:revision>
  <dcterms:created xsi:type="dcterms:W3CDTF">2015-05-05T15:08:00Z</dcterms:created>
  <dcterms:modified xsi:type="dcterms:W3CDTF">2015-05-05T16:41:00Z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TC034577119991</vt:lpwstr>
  </property>
</Properties>
</file>